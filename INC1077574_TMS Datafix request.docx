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10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1E0" w:firstRow="1" w:lastRow="1" w:firstColumn="1" w:lastColumn="1" w:noHBand="0" w:noVBand="0"/>
      </w:tblPr>
      <w:tblGrid>
        <w:gridCol w:w="1235"/>
        <w:gridCol w:w="259"/>
        <w:gridCol w:w="94"/>
        <w:gridCol w:w="2987"/>
        <w:gridCol w:w="1800"/>
        <w:gridCol w:w="1027"/>
        <w:gridCol w:w="1969"/>
        <w:gridCol w:w="1339"/>
      </w:tblGrid>
      <w:tr w:rsidR="00493B08" w:rsidRPr="00D92720" w14:paraId="79B9938B" w14:textId="77777777" w:rsidTr="00D24590">
        <w:trPr>
          <w:trHeight w:hRule="exact" w:val="720"/>
          <w:jc w:val="center"/>
        </w:trPr>
        <w:tc>
          <w:tcPr>
            <w:tcW w:w="10710" w:type="dxa"/>
            <w:gridSpan w:val="8"/>
            <w:shd w:val="clear" w:color="auto" w:fill="auto"/>
            <w:vAlign w:val="bottom"/>
          </w:tcPr>
          <w:p w14:paraId="120C377E" w14:textId="77777777" w:rsidR="00493B08" w:rsidRPr="00D92720" w:rsidRDefault="00552449" w:rsidP="00C603AE">
            <w:pPr>
              <w:pStyle w:val="Heading1"/>
            </w:pPr>
            <w:r>
              <w:t>TMS Datafix request</w:t>
            </w:r>
          </w:p>
        </w:tc>
      </w:tr>
      <w:tr w:rsidR="00493B08" w:rsidRPr="00D92720" w14:paraId="3BE04277" w14:textId="77777777" w:rsidTr="00D24590">
        <w:trPr>
          <w:trHeight w:hRule="exact" w:val="824"/>
          <w:jc w:val="center"/>
        </w:trPr>
        <w:tc>
          <w:tcPr>
            <w:tcW w:w="10710" w:type="dxa"/>
            <w:gridSpan w:val="8"/>
            <w:tcBorders>
              <w:bottom w:val="single" w:sz="4" w:space="0" w:color="999999"/>
            </w:tcBorders>
            <w:shd w:val="clear" w:color="auto" w:fill="auto"/>
          </w:tcPr>
          <w:p w14:paraId="5F5E333B" w14:textId="77777777" w:rsidR="00493B08" w:rsidRPr="000E319C" w:rsidRDefault="00493B08" w:rsidP="00F22403">
            <w:pPr>
              <w:pStyle w:val="Heading4"/>
              <w:jc w:val="left"/>
            </w:pPr>
          </w:p>
        </w:tc>
      </w:tr>
      <w:tr w:rsidR="00D9117A" w:rsidRPr="00D92720" w14:paraId="19D57C3D" w14:textId="77777777" w:rsidTr="00D24590">
        <w:trPr>
          <w:trHeight w:val="288"/>
          <w:jc w:val="center"/>
        </w:trPr>
        <w:tc>
          <w:tcPr>
            <w:tcW w:w="1588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5629584" w14:textId="77777777" w:rsidR="00D9117A" w:rsidRPr="00D92720" w:rsidRDefault="00D9117A" w:rsidP="00D9117A">
            <w:pPr>
              <w:pStyle w:val="Text"/>
            </w:pPr>
            <w:r>
              <w:rPr>
                <w:rStyle w:val="Heading2Char"/>
              </w:rPr>
              <w:t>Requestor</w:t>
            </w:r>
            <w:r w:rsidRPr="00D9117A">
              <w:rPr>
                <w:rStyle w:val="CaptionTextChar"/>
                <w:b/>
                <w:i w:val="0"/>
                <w:sz w:val="16"/>
                <w:szCs w:val="16"/>
              </w:rPr>
              <w:t>:</w:t>
            </w:r>
          </w:p>
        </w:tc>
        <w:tc>
          <w:tcPr>
            <w:tcW w:w="2987" w:type="dxa"/>
            <w:tcBorders>
              <w:top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20EAAF7" w14:textId="77777777" w:rsidR="00D9117A" w:rsidRPr="00D92720" w:rsidRDefault="00336D70" w:rsidP="007A1404">
            <w:pPr>
              <w:pStyle w:val="Text"/>
            </w:pPr>
            <w:r>
              <w:t>S</w:t>
            </w:r>
            <w:r w:rsidR="00661168">
              <w:t>upriya Nainglaj</w:t>
            </w:r>
          </w:p>
        </w:tc>
        <w:tc>
          <w:tcPr>
            <w:tcW w:w="2827" w:type="dxa"/>
            <w:gridSpan w:val="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7C1A08C" w14:textId="77777777" w:rsidR="00D9117A" w:rsidRPr="00D92720" w:rsidRDefault="00D9117A" w:rsidP="000F5168">
            <w:pPr>
              <w:pStyle w:val="Text"/>
            </w:pPr>
          </w:p>
        </w:tc>
        <w:tc>
          <w:tcPr>
            <w:tcW w:w="1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A38D407" w14:textId="77777777" w:rsidR="00D9117A" w:rsidRPr="00D92720" w:rsidRDefault="00D9117A" w:rsidP="000E319C">
            <w:pPr>
              <w:pStyle w:val="Heading2"/>
            </w:pPr>
            <w:r>
              <w:t>Incident Ticket</w:t>
            </w:r>
          </w:p>
        </w:tc>
        <w:tc>
          <w:tcPr>
            <w:tcW w:w="1339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12B0115" w14:textId="07D6456A" w:rsidR="00D9117A" w:rsidRPr="00D92720" w:rsidRDefault="00661168" w:rsidP="00AF5BA8">
            <w:pPr>
              <w:pStyle w:val="Text"/>
            </w:pPr>
            <w:r w:rsidRPr="00661168">
              <w:t>INC10</w:t>
            </w:r>
            <w:r w:rsidR="00416963">
              <w:t>77574</w:t>
            </w:r>
          </w:p>
        </w:tc>
      </w:tr>
      <w:tr w:rsidR="00D9117A" w:rsidRPr="00D92720" w14:paraId="432909CF" w14:textId="77777777" w:rsidTr="00D24590">
        <w:trPr>
          <w:trHeight w:val="288"/>
          <w:jc w:val="center"/>
        </w:trPr>
        <w:tc>
          <w:tcPr>
            <w:tcW w:w="1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E0C0282" w14:textId="77777777" w:rsidR="00D9117A" w:rsidRDefault="00D9117A" w:rsidP="00D9117A">
            <w:pPr>
              <w:pStyle w:val="Heading2"/>
            </w:pPr>
            <w:r>
              <w:t>Datafix title:</w:t>
            </w:r>
          </w:p>
        </w:tc>
        <w:tc>
          <w:tcPr>
            <w:tcW w:w="9475" w:type="dxa"/>
            <w:gridSpan w:val="7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DC9009B" w14:textId="77777777" w:rsidR="00D9117A" w:rsidRPr="00D92720" w:rsidRDefault="00C17E93" w:rsidP="007417C5">
            <w:pPr>
              <w:pStyle w:val="Text"/>
            </w:pPr>
            <w:r>
              <w:rPr>
                <w:rFonts w:eastAsia="Times New Roman"/>
              </w:rPr>
              <w:t>Create/Update FND messages for DOC program</w:t>
            </w:r>
          </w:p>
        </w:tc>
      </w:tr>
      <w:tr w:rsidR="00D9117A" w:rsidRPr="00D92720" w14:paraId="05E37319" w14:textId="77777777" w:rsidTr="00D24590">
        <w:trPr>
          <w:trHeight w:val="288"/>
          <w:jc w:val="center"/>
        </w:trPr>
        <w:tc>
          <w:tcPr>
            <w:tcW w:w="12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86A1954" w14:textId="77777777" w:rsidR="00D9117A" w:rsidRPr="00D92720" w:rsidRDefault="00D9117A" w:rsidP="000E319C">
            <w:pPr>
              <w:pStyle w:val="Heading2"/>
            </w:pPr>
            <w:r>
              <w:t>Urgency:</w:t>
            </w:r>
          </w:p>
        </w:tc>
        <w:tc>
          <w:tcPr>
            <w:tcW w:w="3340" w:type="dxa"/>
            <w:gridSpan w:val="3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95A57CD" w14:textId="77777777" w:rsidR="00F47AD3" w:rsidRDefault="00C17E93" w:rsidP="00F47AD3">
            <w:pPr>
              <w:pStyle w:val="Text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r w:rsidR="00D9117A" w:rsidRPr="007A1404">
              <w:t xml:space="preserve"> </w:t>
            </w:r>
            <w:r w:rsidR="00D9117A">
              <w:t>Low</w:t>
            </w:r>
            <w:r w:rsidR="00D9117A" w:rsidRPr="00D92720">
              <w:t xml:space="preserve">     </w:t>
            </w:r>
            <w:r w:rsidR="00D9117A" w:rsidRPr="007A1404">
              <w:t xml:space="preserve">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r w:rsidR="00D9117A">
              <w:t>Medium</w:t>
            </w:r>
            <w:r w:rsidR="00D9117A" w:rsidRPr="00D92720">
              <w:t xml:space="preserve">    </w:t>
            </w:r>
            <w:r w:rsidR="00DD4A63">
              <w:t xml:space="preserve">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000000">
              <w:fldChar w:fldCharType="separate"/>
            </w:r>
            <w:r>
              <w:fldChar w:fldCharType="end"/>
            </w:r>
            <w:r w:rsidR="00D9117A">
              <w:t>High</w:t>
            </w:r>
            <w:r w:rsidR="00D9117A" w:rsidRPr="00D92720">
              <w:t xml:space="preserve">  </w:t>
            </w:r>
          </w:p>
          <w:p w14:paraId="59E7145C" w14:textId="77777777" w:rsidR="00012F2F" w:rsidRPr="00D92720" w:rsidRDefault="00012F2F" w:rsidP="00F47AD3">
            <w:pPr>
              <w:pStyle w:val="Text"/>
            </w:pPr>
            <w:r w:rsidRPr="00012F2F">
              <w:rPr>
                <w:sz w:val="10"/>
              </w:rPr>
              <w:t>(weekend)</w:t>
            </w:r>
            <w:r>
              <w:rPr>
                <w:sz w:val="10"/>
              </w:rPr>
              <w:t xml:space="preserve">          </w:t>
            </w:r>
            <w:r w:rsidRPr="00012F2F">
              <w:rPr>
                <w:sz w:val="10"/>
              </w:rPr>
              <w:t>(</w:t>
            </w:r>
            <w:r>
              <w:rPr>
                <w:sz w:val="10"/>
              </w:rPr>
              <w:t>off peak</w:t>
            </w:r>
            <w:r w:rsidRPr="00012F2F">
              <w:rPr>
                <w:sz w:val="10"/>
              </w:rPr>
              <w:t>)</w:t>
            </w:r>
            <w:r>
              <w:rPr>
                <w:sz w:val="10"/>
              </w:rPr>
              <w:t xml:space="preserve">                    </w:t>
            </w:r>
            <w:r w:rsidRPr="00012F2F">
              <w:rPr>
                <w:sz w:val="10"/>
              </w:rPr>
              <w:t>(</w:t>
            </w:r>
            <w:r>
              <w:rPr>
                <w:sz w:val="10"/>
              </w:rPr>
              <w:t>ASAP</w:t>
            </w:r>
            <w:r w:rsidRPr="00012F2F">
              <w:rPr>
                <w:sz w:val="10"/>
              </w:rPr>
              <w:t>)</w:t>
            </w:r>
          </w:p>
        </w:tc>
        <w:tc>
          <w:tcPr>
            <w:tcW w:w="6135" w:type="dxa"/>
            <w:gridSpan w:val="4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104F2CE" w14:textId="77777777" w:rsidR="000138BE" w:rsidRPr="00D92720" w:rsidRDefault="00F47AD3" w:rsidP="008D566C">
            <w:pPr>
              <w:pStyle w:val="Text"/>
            </w:pPr>
            <w:r w:rsidRPr="00F92CA8">
              <w:rPr>
                <w:b/>
                <w:sz w:val="12"/>
              </w:rPr>
              <w:t>If High, provide justification:</w:t>
            </w:r>
            <w:r w:rsidR="0021702A">
              <w:rPr>
                <w:b/>
                <w:sz w:val="12"/>
              </w:rPr>
              <w:t xml:space="preserve"> </w:t>
            </w:r>
            <w:r w:rsidR="008D566C">
              <w:rPr>
                <w:b/>
                <w:sz w:val="12"/>
              </w:rPr>
              <w:t xml:space="preserve"> </w:t>
            </w:r>
          </w:p>
        </w:tc>
      </w:tr>
      <w:tr w:rsidR="001D18C4" w:rsidRPr="00D92720" w14:paraId="3C135723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1C34AA5" w14:textId="77777777" w:rsidR="001D18C4" w:rsidRPr="001D18C4" w:rsidRDefault="001D18C4" w:rsidP="001D18C4">
            <w:pPr>
              <w:pStyle w:val="Text"/>
              <w:jc w:val="center"/>
              <w:rPr>
                <w:b/>
                <w:color w:val="FF0000"/>
              </w:rPr>
            </w:pPr>
            <w:r w:rsidRPr="001D18C4">
              <w:rPr>
                <w:b/>
                <w:i/>
                <w:color w:val="FF0000"/>
              </w:rPr>
              <w:t>Datafixes are preferably done on Production between 12noon and 6am ET</w:t>
            </w:r>
            <w:r>
              <w:rPr>
                <w:b/>
                <w:i/>
                <w:color w:val="FF0000"/>
              </w:rPr>
              <w:t>(off peak) or weekend</w:t>
            </w:r>
          </w:p>
        </w:tc>
      </w:tr>
      <w:tr w:rsidR="001D18C4" w:rsidRPr="00D92720" w14:paraId="0513D5A6" w14:textId="77777777" w:rsidTr="00D24590">
        <w:trPr>
          <w:trHeight w:val="288"/>
          <w:jc w:val="center"/>
        </w:trPr>
        <w:tc>
          <w:tcPr>
            <w:tcW w:w="1494" w:type="dxa"/>
            <w:gridSpan w:val="2"/>
            <w:tcBorders>
              <w:top w:val="single" w:sz="4" w:space="0" w:color="999999"/>
              <w:left w:val="single" w:sz="4" w:space="0" w:color="999999"/>
            </w:tcBorders>
            <w:shd w:val="clear" w:color="auto" w:fill="auto"/>
            <w:vAlign w:val="center"/>
          </w:tcPr>
          <w:p w14:paraId="4D02A039" w14:textId="77777777" w:rsidR="001D18C4" w:rsidRPr="001D18C4" w:rsidRDefault="001D18C4" w:rsidP="003821DD">
            <w:pPr>
              <w:pStyle w:val="Heading2"/>
            </w:pPr>
            <w:r w:rsidRPr="001D18C4">
              <w:t>Reference Doc:</w:t>
            </w:r>
          </w:p>
        </w:tc>
        <w:tc>
          <w:tcPr>
            <w:tcW w:w="4881" w:type="dxa"/>
            <w:gridSpan w:val="3"/>
            <w:tcBorders>
              <w:top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8C998A0" w14:textId="77777777" w:rsidR="001D18C4" w:rsidRPr="001D18C4" w:rsidRDefault="00D215C5" w:rsidP="00872111">
            <w:pPr>
              <w:pStyle w:val="Text"/>
              <w:rPr>
                <w:sz w:val="10"/>
                <w:szCs w:val="10"/>
              </w:rPr>
            </w:pPr>
            <w:r w:rsidRPr="00D215C5">
              <w:t>CHG</w:t>
            </w:r>
          </w:p>
        </w:tc>
        <w:tc>
          <w:tcPr>
            <w:tcW w:w="4335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8F11DDF" w14:textId="77777777" w:rsidR="001D18C4" w:rsidRPr="000138BE" w:rsidRDefault="001D18C4" w:rsidP="008D566C">
            <w:pPr>
              <w:pStyle w:val="Text"/>
              <w:rPr>
                <w:b/>
              </w:rPr>
            </w:pPr>
            <w:r w:rsidRPr="001D18C4">
              <w:rPr>
                <w:b/>
              </w:rPr>
              <w:t>Final Instance:</w:t>
            </w:r>
            <w:r w:rsidR="0021702A">
              <w:t xml:space="preserve"> </w:t>
            </w:r>
            <w:r w:rsidR="008D566C">
              <w:t>PTRXI</w:t>
            </w:r>
          </w:p>
        </w:tc>
      </w:tr>
      <w:tr w:rsidR="001D18C4" w:rsidRPr="00D92720" w14:paraId="31B68580" w14:textId="77777777" w:rsidTr="00D24590">
        <w:trPr>
          <w:trHeight w:val="288"/>
          <w:jc w:val="center"/>
        </w:trPr>
        <w:tc>
          <w:tcPr>
            <w:tcW w:w="1494" w:type="dxa"/>
            <w:gridSpan w:val="2"/>
            <w:vMerge w:val="restart"/>
            <w:tcBorders>
              <w:top w:val="single" w:sz="4" w:space="0" w:color="999999"/>
              <w:left w:val="single" w:sz="4" w:space="0" w:color="999999"/>
            </w:tcBorders>
            <w:shd w:val="clear" w:color="auto" w:fill="auto"/>
            <w:vAlign w:val="center"/>
          </w:tcPr>
          <w:p w14:paraId="64F7E86A" w14:textId="77777777" w:rsidR="001D18C4" w:rsidRDefault="001D18C4" w:rsidP="003821DD">
            <w:pPr>
              <w:pStyle w:val="Heading2"/>
            </w:pPr>
            <w:r>
              <w:t>Script</w:t>
            </w:r>
            <w:r w:rsidR="003A1DD0">
              <w:t>s</w:t>
            </w:r>
            <w:r>
              <w:t xml:space="preserve"> Name:</w:t>
            </w:r>
          </w:p>
          <w:p w14:paraId="159C23AB" w14:textId="77777777" w:rsidR="001D18C4" w:rsidRPr="001D18C4" w:rsidRDefault="001D18C4" w:rsidP="001D18C4">
            <w:pPr>
              <w:rPr>
                <w:sz w:val="10"/>
                <w:szCs w:val="10"/>
              </w:rPr>
            </w:pPr>
            <w:r w:rsidRPr="001D18C4">
              <w:rPr>
                <w:sz w:val="10"/>
                <w:szCs w:val="10"/>
              </w:rPr>
              <w:t>(attach to IM)</w:t>
            </w:r>
          </w:p>
        </w:tc>
        <w:tc>
          <w:tcPr>
            <w:tcW w:w="4881" w:type="dxa"/>
            <w:gridSpan w:val="3"/>
            <w:vMerge w:val="restart"/>
            <w:tcBorders>
              <w:top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21125F3" w14:textId="2A80E674" w:rsidR="00336D70" w:rsidRDefault="00661168" w:rsidP="00E8580A">
            <w:pPr>
              <w:pStyle w:val="Text"/>
              <w:numPr>
                <w:ilvl w:val="0"/>
                <w:numId w:val="1"/>
              </w:numPr>
              <w:rPr>
                <w:rStyle w:val="ui-provider"/>
              </w:rPr>
            </w:pPr>
            <w:r w:rsidRPr="00661168">
              <w:rPr>
                <w:rStyle w:val="ui-provider"/>
              </w:rPr>
              <w:t>INC10</w:t>
            </w:r>
            <w:r w:rsidR="00416963">
              <w:rPr>
                <w:rStyle w:val="ui-provider"/>
              </w:rPr>
              <w:t>77574</w:t>
            </w:r>
            <w:r w:rsidR="00336D70" w:rsidRPr="00336D70">
              <w:rPr>
                <w:rStyle w:val="ui-provider"/>
              </w:rPr>
              <w:t>_Insert_Script.sql</w:t>
            </w:r>
          </w:p>
          <w:p w14:paraId="06E9920E" w14:textId="5752BF43" w:rsidR="00336D70" w:rsidRDefault="00661168" w:rsidP="00E8580A">
            <w:pPr>
              <w:pStyle w:val="Text"/>
              <w:numPr>
                <w:ilvl w:val="0"/>
                <w:numId w:val="1"/>
              </w:numPr>
              <w:rPr>
                <w:rStyle w:val="ui-provider"/>
              </w:rPr>
            </w:pPr>
            <w:r w:rsidRPr="00661168">
              <w:rPr>
                <w:rStyle w:val="ui-provider"/>
              </w:rPr>
              <w:t>INC10</w:t>
            </w:r>
            <w:r w:rsidR="00416963">
              <w:rPr>
                <w:rStyle w:val="ui-provider"/>
              </w:rPr>
              <w:t>77574</w:t>
            </w:r>
            <w:r w:rsidR="00336D70" w:rsidRPr="00336D70">
              <w:rPr>
                <w:rStyle w:val="ui-provider"/>
              </w:rPr>
              <w:t>_API_Script.sql</w:t>
            </w:r>
          </w:p>
          <w:p w14:paraId="4994CE18" w14:textId="77777777" w:rsidR="00FF1E9A" w:rsidRPr="00D92720" w:rsidRDefault="00FF1E9A" w:rsidP="00336D70">
            <w:pPr>
              <w:pStyle w:val="Text"/>
              <w:ind w:left="360"/>
            </w:pPr>
          </w:p>
        </w:tc>
        <w:tc>
          <w:tcPr>
            <w:tcW w:w="4335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CB35299" w14:textId="77777777" w:rsidR="0047689D" w:rsidRPr="001D18C4" w:rsidRDefault="001D18C4" w:rsidP="0047689D">
            <w:pPr>
              <w:pStyle w:val="Text"/>
              <w:rPr>
                <w:b/>
                <w:sz w:val="10"/>
                <w:szCs w:val="10"/>
              </w:rPr>
            </w:pPr>
            <w:r w:rsidRPr="000138BE">
              <w:rPr>
                <w:b/>
              </w:rPr>
              <w:t>Instance to be tested in:</w:t>
            </w:r>
            <w:r w:rsidR="0021702A">
              <w:t xml:space="preserve"> </w:t>
            </w:r>
            <w:r w:rsidR="00DE3CC5">
              <w:t>TTR</w:t>
            </w:r>
            <w:r w:rsidR="00E8580A">
              <w:t>XI,QTRXI</w:t>
            </w:r>
          </w:p>
          <w:p w14:paraId="3674964B" w14:textId="77777777" w:rsidR="001D18C4" w:rsidRPr="001D18C4" w:rsidRDefault="001D18C4" w:rsidP="001D18C4">
            <w:pPr>
              <w:pStyle w:val="Heading2"/>
              <w:rPr>
                <w:b w:val="0"/>
                <w:sz w:val="10"/>
                <w:szCs w:val="10"/>
              </w:rPr>
            </w:pPr>
          </w:p>
        </w:tc>
      </w:tr>
      <w:tr w:rsidR="001D18C4" w:rsidRPr="00D92720" w14:paraId="0770E2E9" w14:textId="77777777" w:rsidTr="00D24590">
        <w:trPr>
          <w:trHeight w:val="288"/>
          <w:jc w:val="center"/>
        </w:trPr>
        <w:tc>
          <w:tcPr>
            <w:tcW w:w="1494" w:type="dxa"/>
            <w:gridSpan w:val="2"/>
            <w:vMerge/>
            <w:tcBorders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22C5990" w14:textId="77777777" w:rsidR="001D18C4" w:rsidRPr="00D92720" w:rsidRDefault="001D18C4" w:rsidP="000E319C">
            <w:pPr>
              <w:pStyle w:val="Heading2"/>
            </w:pPr>
          </w:p>
        </w:tc>
        <w:tc>
          <w:tcPr>
            <w:tcW w:w="4881" w:type="dxa"/>
            <w:gridSpan w:val="3"/>
            <w:vMerge/>
            <w:tcBorders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A74CFE4" w14:textId="77777777" w:rsidR="001D18C4" w:rsidRPr="00D92720" w:rsidRDefault="001D18C4" w:rsidP="004734AB">
            <w:pPr>
              <w:pStyle w:val="Text"/>
            </w:pPr>
          </w:p>
        </w:tc>
        <w:tc>
          <w:tcPr>
            <w:tcW w:w="4335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E582ADB" w14:textId="77777777" w:rsidR="001D18C4" w:rsidRPr="00D92720" w:rsidRDefault="009D0438" w:rsidP="0035505F">
            <w:pPr>
              <w:pStyle w:val="Text"/>
            </w:pPr>
            <w:r>
              <w:rPr>
                <w:b/>
              </w:rPr>
              <w:t xml:space="preserve">Tested in </w:t>
            </w:r>
            <w:r w:rsidR="00DE3CC5">
              <w:rPr>
                <w:b/>
              </w:rPr>
              <w:t>TTRXI</w:t>
            </w:r>
            <w:r w:rsidR="0001234C">
              <w:rPr>
                <w:b/>
              </w:rPr>
              <w:t>,QTRXI</w:t>
            </w:r>
            <w:r w:rsidR="00E73EB0">
              <w:rPr>
                <w:b/>
              </w:rPr>
              <w:t xml:space="preserve"> </w:t>
            </w:r>
          </w:p>
        </w:tc>
      </w:tr>
      <w:tr w:rsidR="001D18C4" w:rsidRPr="00D92720" w14:paraId="5B5B5744" w14:textId="77777777" w:rsidTr="00D24590">
        <w:trPr>
          <w:trHeight w:hRule="exact" w:val="216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0BDC5D6" w14:textId="77777777" w:rsidR="001D18C4" w:rsidRPr="00D92720" w:rsidRDefault="001D18C4" w:rsidP="004734AB">
            <w:pPr>
              <w:pStyle w:val="Text"/>
            </w:pPr>
          </w:p>
        </w:tc>
      </w:tr>
      <w:tr w:rsidR="001D18C4" w:rsidRPr="00D92720" w14:paraId="72D4614F" w14:textId="77777777" w:rsidTr="00D24590">
        <w:trPr>
          <w:trHeight w:hRule="exact" w:val="346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5A2FB234" w14:textId="77777777" w:rsidR="001D18C4" w:rsidRPr="00D92720" w:rsidRDefault="001D18C4" w:rsidP="00356DC5">
            <w:pPr>
              <w:pStyle w:val="Heading3"/>
            </w:pPr>
            <w:r>
              <w:t>Problem details</w:t>
            </w:r>
          </w:p>
        </w:tc>
      </w:tr>
      <w:tr w:rsidR="001D18C4" w:rsidRPr="00D92720" w14:paraId="756201BB" w14:textId="77777777" w:rsidTr="00D24590">
        <w:trPr>
          <w:trHeight w:hRule="exact" w:val="216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8A60D88" w14:textId="77777777" w:rsidR="001D18C4" w:rsidRPr="00D92720" w:rsidRDefault="001D18C4" w:rsidP="00356DC5">
            <w:pPr>
              <w:pStyle w:val="Heading3"/>
            </w:pPr>
          </w:p>
        </w:tc>
      </w:tr>
      <w:tr w:rsidR="001D18C4" w:rsidRPr="00D92720" w14:paraId="509349CF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BE94F48" w14:textId="77777777" w:rsidR="001D18C4" w:rsidRPr="00D92720" w:rsidRDefault="001D18C4" w:rsidP="000E319C">
            <w:pPr>
              <w:pStyle w:val="Heading2"/>
            </w:pPr>
            <w:r>
              <w:t>Problem Description</w:t>
            </w:r>
          </w:p>
        </w:tc>
      </w:tr>
      <w:tr w:rsidR="001D18C4" w:rsidRPr="00046468" w14:paraId="73965154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D835D12" w14:textId="77777777" w:rsidR="00046468" w:rsidRPr="00046468" w:rsidRDefault="001B7B22" w:rsidP="0035505F">
            <w:pPr>
              <w:pStyle w:val="Text"/>
            </w:pPr>
            <w:r w:rsidRPr="001B7B22">
              <w:t>Create/Update FND messages for DOC program</w:t>
            </w:r>
          </w:p>
        </w:tc>
      </w:tr>
      <w:tr w:rsidR="001D18C4" w:rsidRPr="00D92720" w14:paraId="696ADCF0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68BB02E4" w14:textId="77777777" w:rsidR="001D18C4" w:rsidRPr="00D92720" w:rsidRDefault="001D18C4" w:rsidP="006324CE">
            <w:pPr>
              <w:pStyle w:val="Heading2"/>
              <w:jc w:val="both"/>
            </w:pPr>
            <w:r>
              <w:t>Detection</w:t>
            </w:r>
          </w:p>
        </w:tc>
      </w:tr>
      <w:tr w:rsidR="001D18C4" w:rsidRPr="00D92720" w14:paraId="091C9BF8" w14:textId="77777777" w:rsidTr="00D24590">
        <w:trPr>
          <w:trHeight w:val="579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3AAC38C" w14:textId="77777777" w:rsidR="001D18C4" w:rsidRPr="00D92720" w:rsidRDefault="001D18C4" w:rsidP="006C4C4D">
            <w:pPr>
              <w:pStyle w:val="Text"/>
            </w:pPr>
            <w:r w:rsidRPr="006929BB">
              <w:rPr>
                <w:b/>
                <w:sz w:val="14"/>
              </w:rPr>
              <w:t>Functional</w:t>
            </w:r>
            <w:r>
              <w:t xml:space="preserve"> </w:t>
            </w:r>
            <w:r w:rsidRPr="006929BB">
              <w:rPr>
                <w:sz w:val="10"/>
                <w:szCs w:val="10"/>
              </w:rPr>
              <w:t>(Is there a function check that can demonstrate the issue i.e. an error in an interface form or a record without a serial number)</w:t>
            </w:r>
          </w:p>
        </w:tc>
      </w:tr>
      <w:tr w:rsidR="0035505F" w:rsidRPr="00D92720" w14:paraId="4BE4A661" w14:textId="77777777" w:rsidTr="00D24590">
        <w:trPr>
          <w:trHeight w:val="957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9981EDC" w14:textId="77777777" w:rsidR="0035505F" w:rsidRPr="00046468" w:rsidRDefault="0035505F" w:rsidP="0035505F">
            <w:pPr>
              <w:pStyle w:val="Text"/>
            </w:pPr>
            <w:r w:rsidRPr="008D566C">
              <w:t xml:space="preserve">Update </w:t>
            </w:r>
            <w:r w:rsidR="00CA440C">
              <w:t xml:space="preserve">existing FND message and create new FND message which is </w:t>
            </w:r>
            <w:r w:rsidR="00FA456A">
              <w:t>printed</w:t>
            </w:r>
            <w:r w:rsidR="00CA440C">
              <w:t xml:space="preserve"> in DOC program.</w:t>
            </w:r>
          </w:p>
        </w:tc>
      </w:tr>
      <w:tr w:rsidR="0035505F" w:rsidRPr="00D92720" w14:paraId="41C0D558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DCFA385" w14:textId="77777777" w:rsidR="0035505F" w:rsidRDefault="0035505F" w:rsidP="0035505F">
            <w:pPr>
              <w:pStyle w:val="Text"/>
            </w:pPr>
            <w:r w:rsidRPr="00F92CA8">
              <w:rPr>
                <w:b/>
                <w:sz w:val="14"/>
              </w:rPr>
              <w:t>Technical</w:t>
            </w:r>
            <w:r w:rsidRPr="00F92CA8">
              <w:rPr>
                <w:sz w:val="14"/>
              </w:rPr>
              <w:t xml:space="preserve"> </w:t>
            </w:r>
            <w:r w:rsidRPr="00F92CA8">
              <w:rPr>
                <w:sz w:val="10"/>
                <w:szCs w:val="10"/>
              </w:rPr>
              <w:t>(Is there a script provided by Oracle or developed ourselves that can detect the issue (can also be helpful if we need to alert on recurrence of the issue).</w:t>
            </w:r>
          </w:p>
        </w:tc>
      </w:tr>
      <w:tr w:rsidR="0035505F" w:rsidRPr="00D92720" w14:paraId="3C1A9C4A" w14:textId="77777777" w:rsidTr="00D24590">
        <w:trPr>
          <w:trHeight w:val="984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1DC57B5F" w14:textId="77777777" w:rsidR="0035505F" w:rsidRPr="009A3F37" w:rsidRDefault="0035505F" w:rsidP="0035505F">
            <w:pPr>
              <w:pStyle w:val="Text"/>
              <w:rPr>
                <w:highlight w:val="yellow"/>
              </w:rPr>
            </w:pPr>
            <w:r>
              <w:rPr>
                <w:highlight w:val="yellow"/>
              </w:rPr>
              <w:t xml:space="preserve">Please </w:t>
            </w:r>
            <w:r w:rsidR="00FA456A">
              <w:rPr>
                <w:highlight w:val="yellow"/>
              </w:rPr>
              <w:t>run the instructions as given below</w:t>
            </w:r>
          </w:p>
        </w:tc>
      </w:tr>
      <w:tr w:rsidR="0035505F" w:rsidRPr="00D92720" w14:paraId="3BF84674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63EAA63C" w14:textId="77777777" w:rsidR="0035505F" w:rsidRPr="00D92720" w:rsidRDefault="0035505F" w:rsidP="0035505F">
            <w:pPr>
              <w:pStyle w:val="Heading2"/>
            </w:pPr>
            <w:r>
              <w:t>Instructions</w:t>
            </w:r>
          </w:p>
        </w:tc>
      </w:tr>
      <w:tr w:rsidR="0035505F" w:rsidRPr="00D92720" w14:paraId="26ACB625" w14:textId="77777777" w:rsidTr="00D24590">
        <w:trPr>
          <w:trHeight w:val="1902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EB3B73E" w14:textId="0824FCFC" w:rsidR="002855DA" w:rsidRDefault="002855DA" w:rsidP="002855D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 xml:space="preserve">Execute the files </w:t>
            </w:r>
            <w:r w:rsidR="00661168" w:rsidRPr="00661168">
              <w:rPr>
                <w:lang w:val="en-US"/>
              </w:rPr>
              <w:t>INC1</w:t>
            </w:r>
            <w:r w:rsidR="00416963">
              <w:rPr>
                <w:lang w:val="en-US"/>
              </w:rPr>
              <w:t>077574</w:t>
            </w:r>
            <w:r w:rsidR="00A9004C" w:rsidRPr="00A9004C">
              <w:rPr>
                <w:lang w:val="en-US"/>
              </w:rPr>
              <w:t>_Insert_Script.sql</w:t>
            </w:r>
            <w:r w:rsidR="00A9004C">
              <w:rPr>
                <w:lang w:val="en-US"/>
              </w:rPr>
              <w:t xml:space="preserve"> </w:t>
            </w:r>
            <w:r>
              <w:rPr>
                <w:lang w:val="en-US"/>
              </w:rPr>
              <w:t>in APPS schema</w:t>
            </w:r>
          </w:p>
          <w:p w14:paraId="0F899CF8" w14:textId="77777777" w:rsidR="002855DA" w:rsidRDefault="002855DA" w:rsidP="002855D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Run the below query and provide the count.</w:t>
            </w:r>
          </w:p>
          <w:p w14:paraId="4347CC2C" w14:textId="77777777" w:rsidR="00416963" w:rsidRDefault="00416963" w:rsidP="00416963">
            <w:pPr>
              <w:ind w:left="720"/>
            </w:pPr>
            <w:r>
              <w:t xml:space="preserve">SELECT </w:t>
            </w:r>
          </w:p>
          <w:p w14:paraId="347089DA" w14:textId="77777777" w:rsidR="00416963" w:rsidRDefault="00416963" w:rsidP="00416963">
            <w:pPr>
              <w:ind w:left="720"/>
            </w:pPr>
            <w:r>
              <w:t xml:space="preserve">    COUNT(1)</w:t>
            </w:r>
          </w:p>
          <w:p w14:paraId="5C65502D" w14:textId="77777777" w:rsidR="00416963" w:rsidRDefault="00416963" w:rsidP="00416963">
            <w:pPr>
              <w:ind w:left="720"/>
            </w:pPr>
            <w:r>
              <w:t>FROM</w:t>
            </w:r>
          </w:p>
          <w:p w14:paraId="35C1C256" w14:textId="77777777" w:rsidR="00416963" w:rsidRDefault="00416963" w:rsidP="00416963">
            <w:pPr>
              <w:ind w:left="720"/>
            </w:pPr>
            <w:r>
              <w:t xml:space="preserve">    bolinf.trex_fnd_msg_stg</w:t>
            </w:r>
          </w:p>
          <w:p w14:paraId="65493DF9" w14:textId="77777777" w:rsidR="00416963" w:rsidRDefault="00416963" w:rsidP="00416963">
            <w:pPr>
              <w:ind w:left="720"/>
            </w:pPr>
            <w:r>
              <w:t>WHERE</w:t>
            </w:r>
          </w:p>
          <w:p w14:paraId="45DB6667" w14:textId="77777777" w:rsidR="00416963" w:rsidRDefault="00416963" w:rsidP="00416963">
            <w:pPr>
              <w:ind w:left="720"/>
            </w:pPr>
            <w:r>
              <w:t xml:space="preserve">    message_name IN (</w:t>
            </w:r>
          </w:p>
          <w:p w14:paraId="0CF45B4E" w14:textId="77777777" w:rsidR="00416963" w:rsidRDefault="00416963" w:rsidP="00416963">
            <w:pPr>
              <w:ind w:left="720"/>
            </w:pPr>
            <w:r>
              <w:t xml:space="preserve">        'TREX_DOCCON_DIR1.2_ADD_109',</w:t>
            </w:r>
          </w:p>
          <w:p w14:paraId="155F89AB" w14:textId="77777777" w:rsidR="00416963" w:rsidRDefault="00416963" w:rsidP="00416963">
            <w:pPr>
              <w:ind w:left="720"/>
            </w:pPr>
            <w:r>
              <w:t xml:space="preserve">        'TREX_DOCCON_DIR1.2_ADD_110'</w:t>
            </w:r>
          </w:p>
          <w:p w14:paraId="74130C95" w14:textId="0D311FCB" w:rsidR="00536CCC" w:rsidRDefault="00416963" w:rsidP="00416963">
            <w:pPr>
              <w:ind w:left="720"/>
            </w:pPr>
            <w:r>
              <w:t xml:space="preserve">    );</w:t>
            </w:r>
          </w:p>
          <w:p w14:paraId="19D6A53F" w14:textId="0D38FD2F" w:rsidR="002855DA" w:rsidRDefault="002855DA" w:rsidP="002855DA">
            <w:pPr>
              <w:pStyle w:val="ListParagraph"/>
              <w:numPr>
                <w:ilvl w:val="0"/>
                <w:numId w:val="4"/>
              </w:num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Execute the file </w:t>
            </w:r>
            <w:r w:rsidR="00661168" w:rsidRPr="00661168">
              <w:rPr>
                <w:lang w:val="en-US"/>
              </w:rPr>
              <w:t>INC10</w:t>
            </w:r>
            <w:r w:rsidR="00416963">
              <w:rPr>
                <w:lang w:val="en-US"/>
              </w:rPr>
              <w:t>77574</w:t>
            </w:r>
            <w:r w:rsidR="003177C2" w:rsidRPr="003177C2">
              <w:rPr>
                <w:lang w:val="en-US"/>
              </w:rPr>
              <w:t>_API_Script.sql</w:t>
            </w:r>
            <w:r w:rsidR="003177C2">
              <w:rPr>
                <w:lang w:val="en-US"/>
              </w:rPr>
              <w:t xml:space="preserve"> </w:t>
            </w:r>
            <w:r>
              <w:rPr>
                <w:lang w:val="en-US"/>
              </w:rPr>
              <w:t>in APPS schema.</w:t>
            </w:r>
          </w:p>
          <w:p w14:paraId="5A8E11C4" w14:textId="77777777" w:rsidR="002855DA" w:rsidRDefault="002855DA" w:rsidP="002855DA">
            <w:pPr>
              <w:pStyle w:val="ListParagraph"/>
              <w:spacing w:after="0"/>
              <w:rPr>
                <w:lang w:val="en-US"/>
              </w:rPr>
            </w:pPr>
          </w:p>
          <w:p w14:paraId="174C68AB" w14:textId="77777777" w:rsidR="002855DA" w:rsidRPr="00CF170E" w:rsidRDefault="002855DA" w:rsidP="002855DA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Run the below query and provide the count.</w:t>
            </w:r>
          </w:p>
          <w:p w14:paraId="69582124" w14:textId="77777777" w:rsidR="006250BE" w:rsidRPr="006250BE" w:rsidRDefault="006250BE" w:rsidP="00736287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6250BE">
              <w:rPr>
                <w:lang w:val="en-US"/>
              </w:rPr>
              <w:t>SELECT</w:t>
            </w:r>
          </w:p>
          <w:p w14:paraId="74FC44AE" w14:textId="77777777" w:rsidR="006250BE" w:rsidRPr="006250BE" w:rsidRDefault="006250BE" w:rsidP="006250BE">
            <w:pPr>
              <w:pStyle w:val="ListParagraph"/>
              <w:rPr>
                <w:lang w:val="en-US"/>
              </w:rPr>
            </w:pPr>
            <w:r w:rsidRPr="006250BE">
              <w:rPr>
                <w:lang w:val="en-US"/>
              </w:rPr>
              <w:t xml:space="preserve">    COUNT(1)</w:t>
            </w:r>
          </w:p>
          <w:p w14:paraId="0CE3C8EA" w14:textId="77777777" w:rsidR="006250BE" w:rsidRPr="006250BE" w:rsidRDefault="006250BE" w:rsidP="006250BE">
            <w:pPr>
              <w:pStyle w:val="ListParagraph"/>
              <w:rPr>
                <w:lang w:val="en-US"/>
              </w:rPr>
            </w:pPr>
            <w:r w:rsidRPr="006250BE">
              <w:rPr>
                <w:lang w:val="en-US"/>
              </w:rPr>
              <w:t>FROM</w:t>
            </w:r>
          </w:p>
          <w:p w14:paraId="199F7CAC" w14:textId="77777777" w:rsidR="006250BE" w:rsidRPr="006250BE" w:rsidRDefault="006250BE" w:rsidP="006250BE">
            <w:pPr>
              <w:pStyle w:val="ListParagraph"/>
              <w:rPr>
                <w:lang w:val="en-US"/>
              </w:rPr>
            </w:pPr>
            <w:r w:rsidRPr="006250BE">
              <w:rPr>
                <w:lang w:val="en-US"/>
              </w:rPr>
              <w:t xml:space="preserve">    fnd_new_messages</w:t>
            </w:r>
          </w:p>
          <w:p w14:paraId="167E86CA" w14:textId="77777777" w:rsidR="006250BE" w:rsidRPr="006250BE" w:rsidRDefault="006250BE" w:rsidP="006250BE">
            <w:pPr>
              <w:pStyle w:val="ListParagraph"/>
              <w:rPr>
                <w:lang w:val="en-US"/>
              </w:rPr>
            </w:pPr>
            <w:r w:rsidRPr="006250BE">
              <w:rPr>
                <w:lang w:val="en-US"/>
              </w:rPr>
              <w:lastRenderedPageBreak/>
              <w:t>WHERE</w:t>
            </w:r>
          </w:p>
          <w:p w14:paraId="0F059E9F" w14:textId="77777777" w:rsidR="006250BE" w:rsidRPr="006250BE" w:rsidRDefault="006250BE" w:rsidP="006250BE">
            <w:pPr>
              <w:pStyle w:val="ListParagraph"/>
              <w:rPr>
                <w:lang w:val="en-US"/>
              </w:rPr>
            </w:pPr>
            <w:r w:rsidRPr="006250BE">
              <w:rPr>
                <w:lang w:val="en-US"/>
              </w:rPr>
              <w:t xml:space="preserve">    message_name IN (</w:t>
            </w:r>
          </w:p>
          <w:p w14:paraId="18193180" w14:textId="77777777" w:rsidR="00416963" w:rsidRPr="00416963" w:rsidRDefault="00416963" w:rsidP="00416963">
            <w:pPr>
              <w:pStyle w:val="ListParagraph"/>
              <w:rPr>
                <w:lang w:val="en-US"/>
              </w:rPr>
            </w:pPr>
            <w:r w:rsidRPr="00416963">
              <w:rPr>
                <w:lang w:val="en-US"/>
              </w:rPr>
              <w:t>'TREX_DOCCON_DIR1.2_ADD_109',</w:t>
            </w:r>
          </w:p>
          <w:p w14:paraId="35577BA3" w14:textId="198CAAC8" w:rsidR="006250BE" w:rsidRPr="006250BE" w:rsidRDefault="00416963" w:rsidP="00416963">
            <w:pPr>
              <w:pStyle w:val="ListParagraph"/>
              <w:rPr>
                <w:lang w:val="en-US"/>
              </w:rPr>
            </w:pPr>
            <w:r w:rsidRPr="00416963">
              <w:rPr>
                <w:lang w:val="en-US"/>
              </w:rPr>
              <w:t xml:space="preserve">        'TREX_DOCCON_DIR1.2_ADD_110'</w:t>
            </w:r>
            <w:r w:rsidR="006250BE" w:rsidRPr="006250BE">
              <w:rPr>
                <w:lang w:val="en-US"/>
              </w:rPr>
              <w:t xml:space="preserve">        </w:t>
            </w:r>
          </w:p>
          <w:p w14:paraId="782EE797" w14:textId="77777777" w:rsidR="006250BE" w:rsidRPr="006250BE" w:rsidRDefault="006250BE" w:rsidP="006250BE">
            <w:pPr>
              <w:pStyle w:val="ListParagraph"/>
              <w:rPr>
                <w:lang w:val="en-US"/>
              </w:rPr>
            </w:pPr>
            <w:r w:rsidRPr="006250BE">
              <w:rPr>
                <w:lang w:val="en-US"/>
              </w:rPr>
              <w:t xml:space="preserve">    )</w:t>
            </w:r>
          </w:p>
          <w:p w14:paraId="3A7781B8" w14:textId="77777777" w:rsidR="006250BE" w:rsidRPr="006250BE" w:rsidRDefault="006250BE" w:rsidP="006250BE">
            <w:pPr>
              <w:pStyle w:val="ListParagraph"/>
              <w:rPr>
                <w:lang w:val="en-US"/>
              </w:rPr>
            </w:pPr>
            <w:r w:rsidRPr="006250BE">
              <w:rPr>
                <w:lang w:val="en-US"/>
              </w:rPr>
              <w:t xml:space="preserve">    AND trunc(last_update_date) = trunc(sysdate)</w:t>
            </w:r>
          </w:p>
          <w:p w14:paraId="15B83F0C" w14:textId="77777777" w:rsidR="002855DA" w:rsidRDefault="006250BE" w:rsidP="006250BE">
            <w:pPr>
              <w:pStyle w:val="ListParagraph"/>
              <w:spacing w:after="0"/>
              <w:rPr>
                <w:lang w:val="en-US"/>
              </w:rPr>
            </w:pPr>
            <w:r w:rsidRPr="006250BE">
              <w:rPr>
                <w:lang w:val="en-US"/>
              </w:rPr>
              <w:t xml:space="preserve">        AND last_updated_by = 1249;</w:t>
            </w:r>
          </w:p>
          <w:p w14:paraId="5857629C" w14:textId="77777777" w:rsidR="00BC0BFB" w:rsidRDefault="00BC0BFB" w:rsidP="006250BE">
            <w:pPr>
              <w:pStyle w:val="ListParagraph"/>
              <w:spacing w:after="0"/>
              <w:rPr>
                <w:lang w:val="en-US"/>
              </w:rPr>
            </w:pPr>
          </w:p>
          <w:p w14:paraId="2B6EDDCE" w14:textId="77777777" w:rsidR="00BC0BFB" w:rsidRDefault="00BC0BFB" w:rsidP="00BC0BFB">
            <w:r>
              <w:t xml:space="preserve">                And run the below</w:t>
            </w:r>
          </w:p>
          <w:p w14:paraId="573FE739" w14:textId="77777777" w:rsidR="00777720" w:rsidRDefault="00777720" w:rsidP="00BC0BFB"/>
          <w:p w14:paraId="4996692C" w14:textId="77777777" w:rsidR="00BC0BFB" w:rsidRDefault="00BC0BFB" w:rsidP="00BC0BFB">
            <w:r>
              <w:t xml:space="preserve">                       </w:t>
            </w:r>
            <w:r w:rsidR="005A1523">
              <w:t>b.</w:t>
            </w:r>
            <w:r>
              <w:t xml:space="preserve">        SELECT</w:t>
            </w:r>
          </w:p>
          <w:p w14:paraId="2A4D934E" w14:textId="77777777" w:rsidR="00BC0BFB" w:rsidRDefault="00BC0BFB" w:rsidP="00BC0BFB">
            <w:r>
              <w:t xml:space="preserve">      </w:t>
            </w:r>
            <w:r w:rsidR="005A1523">
              <w:t xml:space="preserve">                                      </w:t>
            </w:r>
            <w:r>
              <w:t>COUNT(1)</w:t>
            </w:r>
          </w:p>
          <w:p w14:paraId="7D18D466" w14:textId="77777777" w:rsidR="00BC0BFB" w:rsidRDefault="00BC0BFB" w:rsidP="00BC0BFB">
            <w:r>
              <w:t xml:space="preserve">  </w:t>
            </w:r>
            <w:r w:rsidR="005A1523">
              <w:t xml:space="preserve">                                                  </w:t>
            </w:r>
            <w:r>
              <w:t>FROM</w:t>
            </w:r>
          </w:p>
          <w:p w14:paraId="3C994EAE" w14:textId="77777777" w:rsidR="00BC0BFB" w:rsidRDefault="00BC0BFB" w:rsidP="00BC0BFB">
            <w:r>
              <w:t xml:space="preserve">      </w:t>
            </w:r>
            <w:r w:rsidR="005A1523">
              <w:t xml:space="preserve">                                                   </w:t>
            </w:r>
            <w:r>
              <w:t>fnd_new_messages</w:t>
            </w:r>
          </w:p>
          <w:p w14:paraId="606C4C57" w14:textId="77777777" w:rsidR="00BC0BFB" w:rsidRDefault="00BC0BFB" w:rsidP="00BC0BFB">
            <w:r>
              <w:t xml:space="preserve">  </w:t>
            </w:r>
            <w:r w:rsidR="005A1523">
              <w:t xml:space="preserve">                                </w:t>
            </w:r>
            <w:r>
              <w:t>WHERE</w:t>
            </w:r>
          </w:p>
          <w:p w14:paraId="35B98B5C" w14:textId="77777777" w:rsidR="00BC0BFB" w:rsidRDefault="00BC0BFB" w:rsidP="00BC0BFB">
            <w:r>
              <w:t xml:space="preserve">     </w:t>
            </w:r>
            <w:r w:rsidR="005A1523">
              <w:t xml:space="preserve">                               </w:t>
            </w:r>
            <w:r>
              <w:t xml:space="preserve"> message_name NOT IN (</w:t>
            </w:r>
          </w:p>
          <w:p w14:paraId="335F7833" w14:textId="77777777" w:rsidR="00930E66" w:rsidRDefault="00930E66" w:rsidP="00930E66">
            <w:pPr>
              <w:pStyle w:val="ListParagraph"/>
              <w:rPr>
                <w:lang w:val="en-US"/>
              </w:rPr>
            </w:pPr>
            <w:r w:rsidRPr="00416963">
              <w:rPr>
                <w:lang w:val="en-US"/>
              </w:rPr>
              <w:t>'TREX_DOCCON_DIR1.2_ADD_109',</w:t>
            </w:r>
          </w:p>
          <w:p w14:paraId="549493EA" w14:textId="77777777" w:rsidR="00930E66" w:rsidRDefault="00930E66" w:rsidP="00930E66">
            <w:pPr>
              <w:pStyle w:val="ListParagraph"/>
            </w:pPr>
            <w:r w:rsidRPr="00416963">
              <w:rPr>
                <w:lang w:val="en-US"/>
              </w:rPr>
              <w:t xml:space="preserve">  'TREX_DOCCON_DIR1.2_ADD_110'</w:t>
            </w:r>
            <w:r w:rsidRPr="006250BE">
              <w:rPr>
                <w:lang w:val="en-US"/>
              </w:rPr>
              <w:t xml:space="preserve"> </w:t>
            </w:r>
            <w:r w:rsidR="00BC0BFB">
              <w:t xml:space="preserve">    </w:t>
            </w:r>
            <w:r w:rsidR="005A1523">
              <w:t xml:space="preserve">                                      </w:t>
            </w:r>
          </w:p>
          <w:p w14:paraId="455A8BFF" w14:textId="70930E32" w:rsidR="00BC0BFB" w:rsidRPr="00930E66" w:rsidRDefault="005A1523" w:rsidP="00930E66">
            <w:pPr>
              <w:pStyle w:val="ListParagraph"/>
              <w:rPr>
                <w:lang w:val="en-US"/>
              </w:rPr>
            </w:pPr>
            <w:r>
              <w:t xml:space="preserve">  </w:t>
            </w:r>
            <w:r w:rsidR="00BC0BFB">
              <w:t xml:space="preserve">  )</w:t>
            </w:r>
          </w:p>
          <w:p w14:paraId="3DB99911" w14:textId="77777777" w:rsidR="00BC0BFB" w:rsidRDefault="00BC0BFB" w:rsidP="00BC0BFB">
            <w:r>
              <w:t xml:space="preserve">      </w:t>
            </w:r>
            <w:r w:rsidR="005A1523">
              <w:t xml:space="preserve">                             </w:t>
            </w:r>
            <w:r>
              <w:t>AND trunc(last_update_date) = trunc(sysdate)</w:t>
            </w:r>
          </w:p>
          <w:p w14:paraId="1431FC71" w14:textId="77777777" w:rsidR="002855DA" w:rsidRPr="00BC0BFB" w:rsidRDefault="00BC0BFB" w:rsidP="00BC0BFB">
            <w:r>
              <w:t xml:space="preserve">          </w:t>
            </w:r>
            <w:r w:rsidR="005A1523">
              <w:t xml:space="preserve">                         </w:t>
            </w:r>
            <w:r>
              <w:t>AND last_updated_by = 1249;</w:t>
            </w:r>
          </w:p>
          <w:p w14:paraId="5CAE37AB" w14:textId="77777777" w:rsidR="0035505F" w:rsidRDefault="0035505F" w:rsidP="0035505F">
            <w:pPr>
              <w:pStyle w:val="Text"/>
              <w:tabs>
                <w:tab w:val="left" w:pos="8189"/>
              </w:tabs>
            </w:pPr>
            <w:r>
              <w:tab/>
            </w:r>
          </w:p>
          <w:p w14:paraId="229A72F0" w14:textId="77777777" w:rsidR="0035505F" w:rsidRDefault="0035505F" w:rsidP="0035505F">
            <w:pPr>
              <w:pStyle w:val="Text"/>
              <w:tabs>
                <w:tab w:val="left" w:pos="8189"/>
              </w:tabs>
            </w:pPr>
          </w:p>
          <w:p w14:paraId="1A383689" w14:textId="77777777" w:rsidR="0035505F" w:rsidRDefault="0035505F" w:rsidP="0035505F">
            <w:pPr>
              <w:pStyle w:val="Text"/>
              <w:tabs>
                <w:tab w:val="left" w:pos="8189"/>
              </w:tabs>
            </w:pPr>
          </w:p>
          <w:p w14:paraId="7990D4F9" w14:textId="77777777" w:rsidR="0035505F" w:rsidRDefault="0035505F" w:rsidP="0035505F">
            <w:pPr>
              <w:pStyle w:val="Text"/>
              <w:tabs>
                <w:tab w:val="left" w:pos="8189"/>
              </w:tabs>
            </w:pPr>
          </w:p>
          <w:p w14:paraId="44473EEE" w14:textId="77777777" w:rsidR="0035505F" w:rsidRDefault="0035505F" w:rsidP="0035505F">
            <w:pPr>
              <w:pStyle w:val="Text"/>
              <w:tabs>
                <w:tab w:val="left" w:pos="8189"/>
              </w:tabs>
            </w:pPr>
          </w:p>
          <w:p w14:paraId="7C460EA4" w14:textId="77777777" w:rsidR="0035505F" w:rsidRPr="00D92720" w:rsidRDefault="0035505F" w:rsidP="0035505F">
            <w:pPr>
              <w:pStyle w:val="Text"/>
              <w:tabs>
                <w:tab w:val="left" w:pos="8189"/>
              </w:tabs>
            </w:pPr>
          </w:p>
        </w:tc>
      </w:tr>
      <w:tr w:rsidR="0035505F" w:rsidRPr="00D92720" w14:paraId="5458C2DD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AD479FD" w14:textId="77777777" w:rsidR="0035505F" w:rsidRPr="00D92720" w:rsidRDefault="0035505F" w:rsidP="0035505F">
            <w:pPr>
              <w:pStyle w:val="Heading2"/>
            </w:pPr>
            <w:r>
              <w:lastRenderedPageBreak/>
              <w:t xml:space="preserve">Expected Results </w:t>
            </w:r>
            <w:r w:rsidRPr="00F92CA8">
              <w:rPr>
                <w:b w:val="0"/>
                <w:sz w:val="10"/>
                <w:szCs w:val="10"/>
              </w:rPr>
              <w:t>(</w:t>
            </w:r>
            <w:r>
              <w:rPr>
                <w:b w:val="0"/>
                <w:sz w:val="10"/>
                <w:szCs w:val="10"/>
              </w:rPr>
              <w:t>For example, count of records update/deleted)</w:t>
            </w:r>
          </w:p>
        </w:tc>
      </w:tr>
      <w:tr w:rsidR="0035505F" w:rsidRPr="00D92720" w14:paraId="4FBD22B9" w14:textId="77777777" w:rsidTr="00D24590">
        <w:trPr>
          <w:trHeight w:val="1587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6C387DF6" w14:textId="52289930" w:rsidR="0035505F" w:rsidRDefault="0002223F" w:rsidP="0035505F">
            <w:pPr>
              <w:pStyle w:val="Text"/>
            </w:pPr>
            <w:r>
              <w:t xml:space="preserve">Result of query 4.a should be </w:t>
            </w:r>
            <w:r w:rsidR="00930E66">
              <w:t>58</w:t>
            </w:r>
            <w:r w:rsidR="0035505F">
              <w:t xml:space="preserve"> rows</w:t>
            </w:r>
            <w:r w:rsidR="001A02CA">
              <w:t>.</w:t>
            </w:r>
          </w:p>
          <w:p w14:paraId="4E4532DD" w14:textId="77777777" w:rsidR="00996ACA" w:rsidRPr="00070961" w:rsidRDefault="00996ACA" w:rsidP="0035505F">
            <w:pPr>
              <w:pStyle w:val="Text"/>
            </w:pPr>
            <w:r>
              <w:t>Result of query 4.</w:t>
            </w:r>
            <w:r w:rsidR="007F1152">
              <w:t>b</w:t>
            </w:r>
            <w:r>
              <w:t xml:space="preserve"> should be 0 rows.</w:t>
            </w:r>
          </w:p>
        </w:tc>
      </w:tr>
      <w:tr w:rsidR="0035505F" w:rsidRPr="00D92720" w14:paraId="1B994720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5E9F644" w14:textId="77777777" w:rsidR="0035505F" w:rsidRPr="00D92720" w:rsidRDefault="0035505F" w:rsidP="0035505F">
            <w:pPr>
              <w:pStyle w:val="Heading2"/>
            </w:pPr>
            <w:r>
              <w:t>Backup/Backout steps</w:t>
            </w:r>
          </w:p>
        </w:tc>
      </w:tr>
      <w:tr w:rsidR="0035505F" w:rsidRPr="00D92720" w14:paraId="5B7EC5C6" w14:textId="77777777" w:rsidTr="00D24590">
        <w:trPr>
          <w:trHeight w:val="1452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624A67D8" w14:textId="77777777" w:rsidR="0035505F" w:rsidRPr="00D92720" w:rsidRDefault="0035505F" w:rsidP="00FF14AB">
            <w:pPr>
              <w:pStyle w:val="Text"/>
            </w:pPr>
          </w:p>
        </w:tc>
      </w:tr>
      <w:tr w:rsidR="0035505F" w:rsidRPr="00D92720" w14:paraId="344B5E9B" w14:textId="77777777" w:rsidTr="00D24590">
        <w:trPr>
          <w:trHeight w:val="288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97623E2" w14:textId="77777777" w:rsidR="0035505F" w:rsidRPr="00D92720" w:rsidRDefault="0035505F" w:rsidP="0035505F">
            <w:pPr>
              <w:pStyle w:val="Heading2"/>
            </w:pPr>
            <w:r w:rsidRPr="002A1D09">
              <w:t>Impact if script runs long and must be terminated</w:t>
            </w:r>
          </w:p>
        </w:tc>
      </w:tr>
      <w:tr w:rsidR="0035505F" w:rsidRPr="00D92720" w14:paraId="28CF68EF" w14:textId="77777777" w:rsidTr="00D24590">
        <w:trPr>
          <w:trHeight w:val="1722"/>
          <w:jc w:val="center"/>
        </w:trPr>
        <w:tc>
          <w:tcPr>
            <w:tcW w:w="1071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4A79416A" w14:textId="77777777" w:rsidR="0035505F" w:rsidRPr="00D92720" w:rsidRDefault="0035505F" w:rsidP="0035505F">
            <w:pPr>
              <w:pStyle w:val="Text"/>
            </w:pPr>
            <w:r>
              <w:t>No impact</w:t>
            </w:r>
          </w:p>
        </w:tc>
      </w:tr>
    </w:tbl>
    <w:p w14:paraId="37F9621B" w14:textId="77777777" w:rsidR="00AC4EAC" w:rsidRPr="00D92720" w:rsidRDefault="00AC4EAC" w:rsidP="00D92720"/>
    <w:sectPr w:rsidR="00AC4EAC" w:rsidRPr="00D92720" w:rsidSect="00D92720">
      <w:headerReference w:type="default" r:id="rId7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B3D96" w14:textId="77777777" w:rsidR="00777B71" w:rsidRDefault="00777B71" w:rsidP="00552449">
      <w:r>
        <w:separator/>
      </w:r>
    </w:p>
  </w:endnote>
  <w:endnote w:type="continuationSeparator" w:id="0">
    <w:p w14:paraId="6487CD56" w14:textId="77777777" w:rsidR="00777B71" w:rsidRDefault="00777B71" w:rsidP="0055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7D9AF" w14:textId="77777777" w:rsidR="00777B71" w:rsidRDefault="00777B71" w:rsidP="00552449">
      <w:r>
        <w:separator/>
      </w:r>
    </w:p>
  </w:footnote>
  <w:footnote w:type="continuationSeparator" w:id="0">
    <w:p w14:paraId="7BC4C03E" w14:textId="77777777" w:rsidR="00777B71" w:rsidRDefault="00777B71" w:rsidP="00552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3F23" w14:textId="77777777" w:rsidR="00552449" w:rsidRDefault="002A1D09" w:rsidP="00552449">
    <w:pPr>
      <w:pStyle w:val="Header"/>
      <w:tabs>
        <w:tab w:val="clear" w:pos="4680"/>
        <w:tab w:val="clear" w:pos="9360"/>
        <w:tab w:val="right" w:pos="10512"/>
      </w:tabs>
    </w:pPr>
    <w:r>
      <w:rPr>
        <w:noProof/>
        <w:lang w:val="en-GB" w:eastAsia="zh-CN"/>
      </w:rPr>
      <w:drawing>
        <wp:anchor distT="0" distB="0" distL="114300" distR="114300" simplePos="0" relativeHeight="251660288" behindDoc="0" locked="0" layoutInCell="1" allowOverlap="1" wp14:anchorId="32EFE881" wp14:editId="38B76C96">
          <wp:simplePos x="0" y="0"/>
          <wp:positionH relativeFrom="column">
            <wp:posOffset>5374005</wp:posOffset>
          </wp:positionH>
          <wp:positionV relativeFrom="paragraph">
            <wp:posOffset>-382137</wp:posOffset>
          </wp:positionV>
          <wp:extent cx="1050878" cy="547671"/>
          <wp:effectExtent l="0" t="0" r="0" b="5080"/>
          <wp:wrapNone/>
          <wp:docPr id="3" name="Picture 2" descr="C:\Users\steven.mcginley\Desktop\GIOS 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teven.mcginley\Desktop\GIOS Sma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878" cy="5476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CD9A85" wp14:editId="3DADCCF7">
              <wp:simplePos x="0" y="0"/>
              <wp:positionH relativeFrom="column">
                <wp:posOffset>2009700</wp:posOffset>
              </wp:positionH>
              <wp:positionV relativeFrom="paragraph">
                <wp:posOffset>-204318</wp:posOffset>
              </wp:positionV>
              <wp:extent cx="2724662" cy="286385"/>
              <wp:effectExtent l="0" t="0" r="0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662" cy="28638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58950F" w14:textId="77777777" w:rsidR="00552449" w:rsidRPr="002A1D09" w:rsidRDefault="00552449" w:rsidP="00552449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A6A6A6"/>
                            </w:rPr>
                          </w:pPr>
                          <w:r w:rsidRPr="002A1D09">
                            <w:rPr>
                              <w:rFonts w:ascii="Arial" w:hAnsi="Arial" w:cs="Arial"/>
                              <w:b/>
                              <w:color w:val="A6A6A6"/>
                            </w:rPr>
                            <w:t>Terex Global Infrastructure, Operations &amp; Support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CD9A8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58.25pt;margin-top:-16.1pt;width:214.55pt;height:2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" fillcolor="window" stroked="f" strokeweight=".5pt">
              <v:textbox>
                <w:txbxContent>
                  <w:p w14:paraId="2B58950F" w14:textId="77777777" w:rsidR="00552449" w:rsidRPr="002A1D09" w:rsidRDefault="00552449" w:rsidP="00552449">
                    <w:pPr>
                      <w:jc w:val="right"/>
                      <w:rPr>
                        <w:rFonts w:ascii="Arial" w:hAnsi="Arial" w:cs="Arial"/>
                        <w:b/>
                        <w:color w:val="A6A6A6"/>
                      </w:rPr>
                    </w:pPr>
                    <w:r w:rsidRPr="002A1D09">
                      <w:rPr>
                        <w:rFonts w:ascii="Arial" w:hAnsi="Arial" w:cs="Arial"/>
                        <w:b/>
                        <w:color w:val="A6A6A6"/>
                      </w:rPr>
                      <w:t>Terex Global Infrastructure, Operations &amp; Support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GB" w:eastAsia="zh-CN"/>
      </w:rPr>
      <w:drawing>
        <wp:anchor distT="0" distB="0" distL="114300" distR="114300" simplePos="0" relativeHeight="251659264" behindDoc="0" locked="0" layoutInCell="1" allowOverlap="1" wp14:anchorId="4F9CE1E4" wp14:editId="5092D094">
          <wp:simplePos x="0" y="0"/>
          <wp:positionH relativeFrom="column">
            <wp:posOffset>-295910</wp:posOffset>
          </wp:positionH>
          <wp:positionV relativeFrom="paragraph">
            <wp:posOffset>-212090</wp:posOffset>
          </wp:positionV>
          <wp:extent cx="6980555" cy="596900"/>
          <wp:effectExtent l="0" t="0" r="0" b="0"/>
          <wp:wrapNone/>
          <wp:docPr id="1" name="Picture 88" descr="TerexCorp_LogoB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8" descr="TerexCorp_LogoBan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80555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2449">
      <w:rPr>
        <w:noProof/>
        <w:szCs w:val="20"/>
        <w:lang w:eastAsia="en-US"/>
      </w:rPr>
      <w:tab/>
    </w:r>
  </w:p>
  <w:p w14:paraId="74CC006C" w14:textId="77777777" w:rsidR="00552449" w:rsidRDefault="00552449" w:rsidP="00552449">
    <w:pPr>
      <w:pStyle w:val="Header"/>
    </w:pPr>
  </w:p>
  <w:p w14:paraId="51391FDA" w14:textId="77777777" w:rsidR="00552449" w:rsidRDefault="00552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F11"/>
    <w:multiLevelType w:val="hybridMultilevel"/>
    <w:tmpl w:val="9E0E0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D0C93"/>
    <w:multiLevelType w:val="hybridMultilevel"/>
    <w:tmpl w:val="60E005B8"/>
    <w:lvl w:ilvl="0" w:tplc="E8F0E5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56736"/>
    <w:multiLevelType w:val="hybridMultilevel"/>
    <w:tmpl w:val="EFC60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86278"/>
    <w:multiLevelType w:val="hybridMultilevel"/>
    <w:tmpl w:val="6E1C9632"/>
    <w:lvl w:ilvl="0" w:tplc="98B4DA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0B3BD7"/>
    <w:multiLevelType w:val="hybridMultilevel"/>
    <w:tmpl w:val="521C6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09131B"/>
    <w:multiLevelType w:val="hybridMultilevel"/>
    <w:tmpl w:val="3F202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031554">
    <w:abstractNumId w:val="4"/>
  </w:num>
  <w:num w:numId="2" w16cid:durableId="876620632">
    <w:abstractNumId w:val="5"/>
  </w:num>
  <w:num w:numId="3" w16cid:durableId="1197811039">
    <w:abstractNumId w:val="0"/>
  </w:num>
  <w:num w:numId="4" w16cid:durableId="199826631">
    <w:abstractNumId w:val="2"/>
  </w:num>
  <w:num w:numId="5" w16cid:durableId="1536967887">
    <w:abstractNumId w:val="3"/>
  </w:num>
  <w:num w:numId="6" w16cid:durableId="150427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449"/>
    <w:rsid w:val="0001234C"/>
    <w:rsid w:val="00012F2F"/>
    <w:rsid w:val="000138BE"/>
    <w:rsid w:val="0002223F"/>
    <w:rsid w:val="0003410B"/>
    <w:rsid w:val="00034F9A"/>
    <w:rsid w:val="0004491B"/>
    <w:rsid w:val="00046468"/>
    <w:rsid w:val="00050532"/>
    <w:rsid w:val="00050D47"/>
    <w:rsid w:val="000556E6"/>
    <w:rsid w:val="00070961"/>
    <w:rsid w:val="0007279E"/>
    <w:rsid w:val="00076BDB"/>
    <w:rsid w:val="000776FD"/>
    <w:rsid w:val="00094480"/>
    <w:rsid w:val="000973CB"/>
    <w:rsid w:val="000A2F32"/>
    <w:rsid w:val="000A5A63"/>
    <w:rsid w:val="000B32A6"/>
    <w:rsid w:val="000C18C3"/>
    <w:rsid w:val="000D5CD3"/>
    <w:rsid w:val="000E1F83"/>
    <w:rsid w:val="000E23A0"/>
    <w:rsid w:val="000E319C"/>
    <w:rsid w:val="000E3839"/>
    <w:rsid w:val="000E4E1C"/>
    <w:rsid w:val="000E7C29"/>
    <w:rsid w:val="000F5168"/>
    <w:rsid w:val="0010651B"/>
    <w:rsid w:val="00112033"/>
    <w:rsid w:val="0012116E"/>
    <w:rsid w:val="001326C0"/>
    <w:rsid w:val="00155515"/>
    <w:rsid w:val="001619BA"/>
    <w:rsid w:val="00162A4E"/>
    <w:rsid w:val="00186792"/>
    <w:rsid w:val="0019056C"/>
    <w:rsid w:val="00195C50"/>
    <w:rsid w:val="001A02CA"/>
    <w:rsid w:val="001A732E"/>
    <w:rsid w:val="001B4C25"/>
    <w:rsid w:val="001B7B22"/>
    <w:rsid w:val="001D18C4"/>
    <w:rsid w:val="001D77EA"/>
    <w:rsid w:val="001F0417"/>
    <w:rsid w:val="001F1E87"/>
    <w:rsid w:val="001F39E0"/>
    <w:rsid w:val="001F5BB5"/>
    <w:rsid w:val="001F65F4"/>
    <w:rsid w:val="0021702A"/>
    <w:rsid w:val="002236E6"/>
    <w:rsid w:val="00236534"/>
    <w:rsid w:val="002448D0"/>
    <w:rsid w:val="00264D71"/>
    <w:rsid w:val="002855DA"/>
    <w:rsid w:val="002871DA"/>
    <w:rsid w:val="002A069F"/>
    <w:rsid w:val="002A1D09"/>
    <w:rsid w:val="002C03F5"/>
    <w:rsid w:val="002C796D"/>
    <w:rsid w:val="002D1E97"/>
    <w:rsid w:val="002F0D78"/>
    <w:rsid w:val="002F390E"/>
    <w:rsid w:val="002F3EB1"/>
    <w:rsid w:val="003027F2"/>
    <w:rsid w:val="003042E1"/>
    <w:rsid w:val="003063D8"/>
    <w:rsid w:val="003119AC"/>
    <w:rsid w:val="003141E3"/>
    <w:rsid w:val="003148BC"/>
    <w:rsid w:val="003177C2"/>
    <w:rsid w:val="00326784"/>
    <w:rsid w:val="003359D2"/>
    <w:rsid w:val="003364C6"/>
    <w:rsid w:val="00336D70"/>
    <w:rsid w:val="0035505F"/>
    <w:rsid w:val="00356DC5"/>
    <w:rsid w:val="0036753A"/>
    <w:rsid w:val="003734C5"/>
    <w:rsid w:val="00374671"/>
    <w:rsid w:val="003837B3"/>
    <w:rsid w:val="003839D1"/>
    <w:rsid w:val="003A1DD0"/>
    <w:rsid w:val="003A2353"/>
    <w:rsid w:val="003A41F1"/>
    <w:rsid w:val="003A4946"/>
    <w:rsid w:val="003C451E"/>
    <w:rsid w:val="003D5385"/>
    <w:rsid w:val="003E71DE"/>
    <w:rsid w:val="003F1D47"/>
    <w:rsid w:val="00400B55"/>
    <w:rsid w:val="0040462A"/>
    <w:rsid w:val="00416963"/>
    <w:rsid w:val="0044646E"/>
    <w:rsid w:val="004546ED"/>
    <w:rsid w:val="00457A50"/>
    <w:rsid w:val="00471ECD"/>
    <w:rsid w:val="004734AB"/>
    <w:rsid w:val="0047689D"/>
    <w:rsid w:val="004800A7"/>
    <w:rsid w:val="00481567"/>
    <w:rsid w:val="00493B08"/>
    <w:rsid w:val="004B423C"/>
    <w:rsid w:val="004C028E"/>
    <w:rsid w:val="004C0649"/>
    <w:rsid w:val="004C77C5"/>
    <w:rsid w:val="004E7A7D"/>
    <w:rsid w:val="004F72C3"/>
    <w:rsid w:val="005009E2"/>
    <w:rsid w:val="00507020"/>
    <w:rsid w:val="00512DBF"/>
    <w:rsid w:val="00513F43"/>
    <w:rsid w:val="005221F3"/>
    <w:rsid w:val="00526F38"/>
    <w:rsid w:val="005328DC"/>
    <w:rsid w:val="005343D2"/>
    <w:rsid w:val="005368DC"/>
    <w:rsid w:val="00536CCC"/>
    <w:rsid w:val="00550D8F"/>
    <w:rsid w:val="00552449"/>
    <w:rsid w:val="00582D15"/>
    <w:rsid w:val="00593B44"/>
    <w:rsid w:val="005A1523"/>
    <w:rsid w:val="005B089D"/>
    <w:rsid w:val="005B274E"/>
    <w:rsid w:val="005C082C"/>
    <w:rsid w:val="005C625F"/>
    <w:rsid w:val="005D7C4D"/>
    <w:rsid w:val="005F05BC"/>
    <w:rsid w:val="00614B79"/>
    <w:rsid w:val="006211C2"/>
    <w:rsid w:val="006250BE"/>
    <w:rsid w:val="00625A05"/>
    <w:rsid w:val="006319F4"/>
    <w:rsid w:val="006324CE"/>
    <w:rsid w:val="006453A2"/>
    <w:rsid w:val="00653A55"/>
    <w:rsid w:val="00654D7D"/>
    <w:rsid w:val="00657965"/>
    <w:rsid w:val="00661168"/>
    <w:rsid w:val="00675B47"/>
    <w:rsid w:val="00676E05"/>
    <w:rsid w:val="00680210"/>
    <w:rsid w:val="006849C2"/>
    <w:rsid w:val="006929BB"/>
    <w:rsid w:val="006A56F4"/>
    <w:rsid w:val="006B2D21"/>
    <w:rsid w:val="006B5B04"/>
    <w:rsid w:val="006B704B"/>
    <w:rsid w:val="006B78AF"/>
    <w:rsid w:val="006C4C4D"/>
    <w:rsid w:val="006C526C"/>
    <w:rsid w:val="006E15C7"/>
    <w:rsid w:val="006F41EB"/>
    <w:rsid w:val="006F6620"/>
    <w:rsid w:val="0070069E"/>
    <w:rsid w:val="00703B5C"/>
    <w:rsid w:val="00711C05"/>
    <w:rsid w:val="00722E56"/>
    <w:rsid w:val="007309D2"/>
    <w:rsid w:val="00736287"/>
    <w:rsid w:val="007417C5"/>
    <w:rsid w:val="0074192C"/>
    <w:rsid w:val="00747580"/>
    <w:rsid w:val="00773DC2"/>
    <w:rsid w:val="00777720"/>
    <w:rsid w:val="00777B71"/>
    <w:rsid w:val="00777FA1"/>
    <w:rsid w:val="00781438"/>
    <w:rsid w:val="00786D03"/>
    <w:rsid w:val="007941E8"/>
    <w:rsid w:val="00794E7C"/>
    <w:rsid w:val="007957A2"/>
    <w:rsid w:val="007A0356"/>
    <w:rsid w:val="007A1404"/>
    <w:rsid w:val="007A7265"/>
    <w:rsid w:val="007C3D59"/>
    <w:rsid w:val="007C5CF1"/>
    <w:rsid w:val="007D2C18"/>
    <w:rsid w:val="007D4152"/>
    <w:rsid w:val="007D4DE4"/>
    <w:rsid w:val="007E6762"/>
    <w:rsid w:val="007F1152"/>
    <w:rsid w:val="00800A96"/>
    <w:rsid w:val="00805534"/>
    <w:rsid w:val="00812BE5"/>
    <w:rsid w:val="0082133E"/>
    <w:rsid w:val="00837B23"/>
    <w:rsid w:val="00872111"/>
    <w:rsid w:val="0087536E"/>
    <w:rsid w:val="00880C9C"/>
    <w:rsid w:val="00886417"/>
    <w:rsid w:val="008869CC"/>
    <w:rsid w:val="00897624"/>
    <w:rsid w:val="008A4FC7"/>
    <w:rsid w:val="008A744C"/>
    <w:rsid w:val="008C2ACC"/>
    <w:rsid w:val="008D544C"/>
    <w:rsid w:val="008D566C"/>
    <w:rsid w:val="008D673F"/>
    <w:rsid w:val="008E54F0"/>
    <w:rsid w:val="008F033B"/>
    <w:rsid w:val="00902AB9"/>
    <w:rsid w:val="00905ACD"/>
    <w:rsid w:val="00910D0C"/>
    <w:rsid w:val="0091431A"/>
    <w:rsid w:val="00917FA5"/>
    <w:rsid w:val="00923F2D"/>
    <w:rsid w:val="00930E66"/>
    <w:rsid w:val="009323DD"/>
    <w:rsid w:val="0094350E"/>
    <w:rsid w:val="009443C3"/>
    <w:rsid w:val="0095122F"/>
    <w:rsid w:val="00952CCF"/>
    <w:rsid w:val="00954B7F"/>
    <w:rsid w:val="0096049F"/>
    <w:rsid w:val="00964E6D"/>
    <w:rsid w:val="00974BFC"/>
    <w:rsid w:val="009754BA"/>
    <w:rsid w:val="00975D31"/>
    <w:rsid w:val="009933B4"/>
    <w:rsid w:val="009944EC"/>
    <w:rsid w:val="00996ACA"/>
    <w:rsid w:val="0099733A"/>
    <w:rsid w:val="009A3F37"/>
    <w:rsid w:val="009A51CB"/>
    <w:rsid w:val="009A57C7"/>
    <w:rsid w:val="009B0721"/>
    <w:rsid w:val="009B3067"/>
    <w:rsid w:val="009D0438"/>
    <w:rsid w:val="009D2A49"/>
    <w:rsid w:val="009D597B"/>
    <w:rsid w:val="009E05C3"/>
    <w:rsid w:val="009E0DAE"/>
    <w:rsid w:val="009F1591"/>
    <w:rsid w:val="009F1A73"/>
    <w:rsid w:val="009F3A02"/>
    <w:rsid w:val="00A0592A"/>
    <w:rsid w:val="00A07ECA"/>
    <w:rsid w:val="00A270B1"/>
    <w:rsid w:val="00A32232"/>
    <w:rsid w:val="00A44A39"/>
    <w:rsid w:val="00A5055A"/>
    <w:rsid w:val="00A57848"/>
    <w:rsid w:val="00A63D57"/>
    <w:rsid w:val="00A65C88"/>
    <w:rsid w:val="00A74149"/>
    <w:rsid w:val="00A9004C"/>
    <w:rsid w:val="00A9165F"/>
    <w:rsid w:val="00A91D7F"/>
    <w:rsid w:val="00A946E4"/>
    <w:rsid w:val="00A97779"/>
    <w:rsid w:val="00AC4EAC"/>
    <w:rsid w:val="00AD33B9"/>
    <w:rsid w:val="00AD7898"/>
    <w:rsid w:val="00AE10B5"/>
    <w:rsid w:val="00AF400E"/>
    <w:rsid w:val="00AF5BA8"/>
    <w:rsid w:val="00AF6048"/>
    <w:rsid w:val="00B06380"/>
    <w:rsid w:val="00B1192F"/>
    <w:rsid w:val="00B3081F"/>
    <w:rsid w:val="00B33A7E"/>
    <w:rsid w:val="00B4018E"/>
    <w:rsid w:val="00B43FC5"/>
    <w:rsid w:val="00B5105B"/>
    <w:rsid w:val="00B550BE"/>
    <w:rsid w:val="00B60788"/>
    <w:rsid w:val="00B624AC"/>
    <w:rsid w:val="00B66CEE"/>
    <w:rsid w:val="00B71EC7"/>
    <w:rsid w:val="00B75866"/>
    <w:rsid w:val="00B8167E"/>
    <w:rsid w:val="00BA5B7D"/>
    <w:rsid w:val="00BA5D57"/>
    <w:rsid w:val="00BA6E6A"/>
    <w:rsid w:val="00BB0755"/>
    <w:rsid w:val="00BB099E"/>
    <w:rsid w:val="00BB2DF9"/>
    <w:rsid w:val="00BC0BFB"/>
    <w:rsid w:val="00BD3F1E"/>
    <w:rsid w:val="00BD3F42"/>
    <w:rsid w:val="00BD3FC4"/>
    <w:rsid w:val="00BF2B9F"/>
    <w:rsid w:val="00BF331E"/>
    <w:rsid w:val="00BF5A97"/>
    <w:rsid w:val="00C01130"/>
    <w:rsid w:val="00C036CE"/>
    <w:rsid w:val="00C11E32"/>
    <w:rsid w:val="00C1596C"/>
    <w:rsid w:val="00C1797E"/>
    <w:rsid w:val="00C17E93"/>
    <w:rsid w:val="00C25228"/>
    <w:rsid w:val="00C46170"/>
    <w:rsid w:val="00C50DE3"/>
    <w:rsid w:val="00C558F7"/>
    <w:rsid w:val="00C603AE"/>
    <w:rsid w:val="00C62FD7"/>
    <w:rsid w:val="00C665D8"/>
    <w:rsid w:val="00CA440C"/>
    <w:rsid w:val="00CA4FB0"/>
    <w:rsid w:val="00CA5DD5"/>
    <w:rsid w:val="00CB1EB1"/>
    <w:rsid w:val="00CC0AA5"/>
    <w:rsid w:val="00CE43D6"/>
    <w:rsid w:val="00CE61BA"/>
    <w:rsid w:val="00CF1E88"/>
    <w:rsid w:val="00D0014F"/>
    <w:rsid w:val="00D073D5"/>
    <w:rsid w:val="00D12BA7"/>
    <w:rsid w:val="00D17CC2"/>
    <w:rsid w:val="00D215C5"/>
    <w:rsid w:val="00D235D0"/>
    <w:rsid w:val="00D24590"/>
    <w:rsid w:val="00D25CE6"/>
    <w:rsid w:val="00D3590D"/>
    <w:rsid w:val="00D35E98"/>
    <w:rsid w:val="00D44195"/>
    <w:rsid w:val="00D55A0E"/>
    <w:rsid w:val="00D717C6"/>
    <w:rsid w:val="00D75ADE"/>
    <w:rsid w:val="00D904F1"/>
    <w:rsid w:val="00D9117A"/>
    <w:rsid w:val="00D92720"/>
    <w:rsid w:val="00D9337F"/>
    <w:rsid w:val="00DA5C73"/>
    <w:rsid w:val="00DD0590"/>
    <w:rsid w:val="00DD1FBE"/>
    <w:rsid w:val="00DD4A63"/>
    <w:rsid w:val="00DD5811"/>
    <w:rsid w:val="00DD6C68"/>
    <w:rsid w:val="00DD7639"/>
    <w:rsid w:val="00DE3CC5"/>
    <w:rsid w:val="00DF0B93"/>
    <w:rsid w:val="00DF7262"/>
    <w:rsid w:val="00E106B7"/>
    <w:rsid w:val="00E11D35"/>
    <w:rsid w:val="00E34533"/>
    <w:rsid w:val="00E520AF"/>
    <w:rsid w:val="00E54BED"/>
    <w:rsid w:val="00E72C3D"/>
    <w:rsid w:val="00E73EB0"/>
    <w:rsid w:val="00E8580A"/>
    <w:rsid w:val="00E879CA"/>
    <w:rsid w:val="00E87F64"/>
    <w:rsid w:val="00EB3AA9"/>
    <w:rsid w:val="00EB3DE5"/>
    <w:rsid w:val="00EC32FE"/>
    <w:rsid w:val="00EF7EF9"/>
    <w:rsid w:val="00F22403"/>
    <w:rsid w:val="00F23F8D"/>
    <w:rsid w:val="00F31DF2"/>
    <w:rsid w:val="00F3261C"/>
    <w:rsid w:val="00F32F32"/>
    <w:rsid w:val="00F34451"/>
    <w:rsid w:val="00F44D0D"/>
    <w:rsid w:val="00F47AD3"/>
    <w:rsid w:val="00F7795C"/>
    <w:rsid w:val="00F92CA8"/>
    <w:rsid w:val="00FA456A"/>
    <w:rsid w:val="00FB2E2B"/>
    <w:rsid w:val="00FC5E6C"/>
    <w:rsid w:val="00FC605F"/>
    <w:rsid w:val="00FC6945"/>
    <w:rsid w:val="00FF14AB"/>
    <w:rsid w:val="00FF1E9A"/>
    <w:rsid w:val="00FF467B"/>
    <w:rsid w:val="00FF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2AE516"/>
  <w15:docId w15:val="{8AA14464-A825-4D4A-9E34-4563D467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033"/>
    <w:rPr>
      <w:rFonts w:ascii="Tahoma" w:hAnsi="Tahoma"/>
      <w:sz w:val="16"/>
      <w:szCs w:val="24"/>
      <w:lang w:eastAsia="ko-KR"/>
    </w:rPr>
  </w:style>
  <w:style w:type="paragraph" w:styleId="Heading1">
    <w:name w:val="heading 1"/>
    <w:basedOn w:val="Normal"/>
    <w:next w:val="Normal"/>
    <w:qFormat/>
    <w:rsid w:val="00356DC5"/>
    <w:pPr>
      <w:jc w:val="center"/>
      <w:outlineLvl w:val="0"/>
    </w:pPr>
    <w:rPr>
      <w:b/>
      <w:caps/>
      <w:spacing w:val="10"/>
      <w:sz w:val="32"/>
      <w:szCs w:val="40"/>
    </w:rPr>
  </w:style>
  <w:style w:type="paragraph" w:styleId="Heading2">
    <w:name w:val="heading 2"/>
    <w:basedOn w:val="Text"/>
    <w:next w:val="Normal"/>
    <w:link w:val="Heading2Char"/>
    <w:qFormat/>
    <w:rsid w:val="000E319C"/>
    <w:pPr>
      <w:outlineLvl w:val="1"/>
    </w:pPr>
    <w:rPr>
      <w:b/>
    </w:rPr>
  </w:style>
  <w:style w:type="paragraph" w:styleId="Heading3">
    <w:name w:val="heading 3"/>
    <w:basedOn w:val="Text"/>
    <w:next w:val="Normal"/>
    <w:link w:val="Heading3Char"/>
    <w:qFormat/>
    <w:rsid w:val="004734AB"/>
    <w:pPr>
      <w:jc w:val="center"/>
      <w:outlineLvl w:val="2"/>
    </w:pPr>
    <w:rPr>
      <w:b/>
      <w:caps/>
      <w:sz w:val="18"/>
      <w:szCs w:val="16"/>
    </w:rPr>
  </w:style>
  <w:style w:type="paragraph" w:styleId="Heading4">
    <w:name w:val="heading 4"/>
    <w:basedOn w:val="Heading2"/>
    <w:next w:val="Normal"/>
    <w:qFormat/>
    <w:rsid w:val="000E319C"/>
    <w:pPr>
      <w:spacing w:before="160"/>
      <w:jc w:val="center"/>
      <w:outlineLvl w:val="3"/>
    </w:pPr>
    <w:rPr>
      <w:b w:val="0"/>
    </w:rPr>
  </w:style>
  <w:style w:type="paragraph" w:styleId="Heading5">
    <w:name w:val="heading 5"/>
    <w:basedOn w:val="Normal"/>
    <w:next w:val="Normal"/>
    <w:qFormat/>
    <w:rsid w:val="000E319C"/>
    <w:pPr>
      <w:spacing w:before="60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link w:val="TextChar"/>
    <w:rsid w:val="00D92720"/>
  </w:style>
  <w:style w:type="character" w:customStyle="1" w:styleId="TextChar">
    <w:name w:val="Text Char"/>
    <w:basedOn w:val="DefaultParagraphFont"/>
    <w:link w:val="Text"/>
    <w:rsid w:val="000F5168"/>
    <w:rPr>
      <w:rFonts w:ascii="Tahoma" w:eastAsia="Batang" w:hAnsi="Tahoma"/>
      <w:sz w:val="16"/>
      <w:szCs w:val="24"/>
      <w:lang w:val="en-US" w:eastAsia="ko-KR" w:bidi="ar-SA"/>
    </w:rPr>
  </w:style>
  <w:style w:type="character" w:customStyle="1" w:styleId="Heading2Char">
    <w:name w:val="Heading 2 Char"/>
    <w:basedOn w:val="TextChar"/>
    <w:link w:val="Heading2"/>
    <w:rsid w:val="000E319C"/>
    <w:rPr>
      <w:rFonts w:ascii="Tahoma" w:eastAsia="Batang" w:hAnsi="Tahoma"/>
      <w:b/>
      <w:sz w:val="16"/>
      <w:szCs w:val="24"/>
      <w:lang w:val="en-US" w:eastAsia="ko-KR" w:bidi="ar-SA"/>
    </w:rPr>
  </w:style>
  <w:style w:type="character" w:customStyle="1" w:styleId="Heading3Char">
    <w:name w:val="Heading 3 Char"/>
    <w:basedOn w:val="DefaultParagraphFont"/>
    <w:link w:val="Heading3"/>
    <w:rsid w:val="004734AB"/>
    <w:rPr>
      <w:rFonts w:ascii="Tahoma" w:eastAsia="Batang" w:hAnsi="Tahoma"/>
      <w:b/>
      <w:caps/>
      <w:sz w:val="18"/>
      <w:szCs w:val="16"/>
      <w:lang w:val="en-US" w:eastAsia="ko-KR" w:bidi="ar-SA"/>
    </w:rPr>
  </w:style>
  <w:style w:type="paragraph" w:styleId="BalloonText">
    <w:name w:val="Balloon Text"/>
    <w:basedOn w:val="Normal"/>
    <w:semiHidden/>
    <w:rsid w:val="00EF7EF9"/>
    <w:rPr>
      <w:rFonts w:cs="Tahoma"/>
      <w:szCs w:val="16"/>
    </w:rPr>
  </w:style>
  <w:style w:type="paragraph" w:customStyle="1" w:styleId="CaptionText">
    <w:name w:val="Caption Text"/>
    <w:basedOn w:val="Text"/>
    <w:link w:val="CaptionTextChar"/>
    <w:rsid w:val="00356DC5"/>
    <w:rPr>
      <w:i/>
      <w:sz w:val="12"/>
    </w:rPr>
  </w:style>
  <w:style w:type="character" w:customStyle="1" w:styleId="CaptionTextChar">
    <w:name w:val="Caption Text Char"/>
    <w:basedOn w:val="TextChar"/>
    <w:link w:val="CaptionText"/>
    <w:rsid w:val="000F5168"/>
    <w:rPr>
      <w:rFonts w:ascii="Tahoma" w:eastAsia="Batang" w:hAnsi="Tahoma"/>
      <w:i/>
      <w:sz w:val="12"/>
      <w:szCs w:val="24"/>
      <w:lang w:val="en-US" w:eastAsia="ko-KR" w:bidi="ar-SA"/>
    </w:rPr>
  </w:style>
  <w:style w:type="paragraph" w:customStyle="1" w:styleId="AllCapsCentered">
    <w:name w:val="All Caps Centered"/>
    <w:basedOn w:val="Normal"/>
    <w:rsid w:val="00C50DE3"/>
    <w:pPr>
      <w:jc w:val="center"/>
    </w:pPr>
    <w:rPr>
      <w:caps/>
      <w:szCs w:val="16"/>
    </w:rPr>
  </w:style>
  <w:style w:type="paragraph" w:customStyle="1" w:styleId="Textrightaligned">
    <w:name w:val="Text right aligned"/>
    <w:basedOn w:val="Text"/>
    <w:rsid w:val="007A1404"/>
    <w:pPr>
      <w:jc w:val="right"/>
    </w:pPr>
  </w:style>
  <w:style w:type="paragraph" w:styleId="Header">
    <w:name w:val="header"/>
    <w:basedOn w:val="Normal"/>
    <w:link w:val="HeaderChar"/>
    <w:rsid w:val="005524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52449"/>
    <w:rPr>
      <w:rFonts w:ascii="Tahoma" w:hAnsi="Tahoma"/>
      <w:sz w:val="16"/>
      <w:szCs w:val="24"/>
      <w:lang w:eastAsia="ko-KR"/>
    </w:rPr>
  </w:style>
  <w:style w:type="paragraph" w:styleId="Footer">
    <w:name w:val="footer"/>
    <w:basedOn w:val="Normal"/>
    <w:link w:val="FooterChar"/>
    <w:rsid w:val="005524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52449"/>
    <w:rPr>
      <w:rFonts w:ascii="Tahoma" w:hAnsi="Tahoma"/>
      <w:sz w:val="16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5C625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eastAsia="en-US"/>
    </w:rPr>
  </w:style>
  <w:style w:type="character" w:customStyle="1" w:styleId="ui-provider">
    <w:name w:val="ui-provider"/>
    <w:basedOn w:val="DefaultParagraphFont"/>
    <w:rsid w:val="0028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.nikolai\AppData\Roaming\Microsoft\Templates\Health%20history%20questionnai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Health history questionnaire.dot</Template>
  <TotalTime>16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Terex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Nikolai, John</dc:creator>
  <cp:lastModifiedBy>Supriya Nainglaj</cp:lastModifiedBy>
  <cp:revision>2</cp:revision>
  <cp:lastPrinted>2003-12-13T14:56:00Z</cp:lastPrinted>
  <dcterms:created xsi:type="dcterms:W3CDTF">2023-04-04T14:35:00Z</dcterms:created>
  <dcterms:modified xsi:type="dcterms:W3CDTF">2023-06-22T03:59:00Z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TC010365051033</vt:lpwstr>
  </property>
</Properties>
</file>